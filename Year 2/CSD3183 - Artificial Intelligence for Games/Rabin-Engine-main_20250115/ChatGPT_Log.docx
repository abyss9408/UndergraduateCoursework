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02C1" w14:textId="27C03202" w:rsidR="00307C76" w:rsidRDefault="00EF46F3" w:rsidP="00790B29">
      <w:pPr>
        <w:pStyle w:val="Title"/>
        <w:jc w:val="left"/>
      </w:pPr>
      <w:r>
        <w:t>ChatGPT</w:t>
      </w:r>
      <w:r w:rsidR="00946CBA">
        <w:t>/LLM</w:t>
      </w:r>
      <w:r>
        <w:t xml:space="preserve"> </w:t>
      </w:r>
      <w:proofErr w:type="gramStart"/>
      <w:r>
        <w:t>Log</w:t>
      </w:r>
      <w:r w:rsidR="00DF64BA">
        <w:t xml:space="preserve">  -</w:t>
      </w:r>
      <w:proofErr w:type="gramEnd"/>
      <w:r w:rsidR="00DF64BA">
        <w:t xml:space="preserve"> Document all prompts and output</w:t>
      </w:r>
    </w:p>
    <w:p w14:paraId="23245E50" w14:textId="0478E6A4" w:rsidR="00394B1E" w:rsidRPr="00946CBA" w:rsidRDefault="00CC6018" w:rsidP="00790B29">
      <w:pPr>
        <w:rPr>
          <w:color w:val="FF0000"/>
        </w:rPr>
      </w:pPr>
      <w:r>
        <w:rPr>
          <w:color w:val="FF0000"/>
        </w:rPr>
        <w:t>Bryan Ang Wei Ze</w:t>
      </w:r>
    </w:p>
    <w:p w14:paraId="05E7A0BA" w14:textId="220DAA5B" w:rsidR="00DF7A63" w:rsidRDefault="00DF7A63"/>
    <w:p w14:paraId="3652D989" w14:textId="3E0039BB" w:rsidR="00E242E7" w:rsidRDefault="00E242E7">
      <w:r>
        <w:t>Project 1</w:t>
      </w:r>
    </w:p>
    <w:p w14:paraId="68AA29BF" w14:textId="77777777" w:rsidR="00E242E7" w:rsidRDefault="00E242E7"/>
    <w:p w14:paraId="6C401C8B" w14:textId="5092557C" w:rsidR="00DF7A63" w:rsidRDefault="00907EFA" w:rsidP="00DF7A63">
      <w:r>
        <w:t>“</w:t>
      </w:r>
      <w:r w:rsidRPr="00907EFA">
        <w:t>Can help me with this scene and meet the requirements? Sci-Fi Research Lab (Narrative Sim / Investigation Game) NPCs Lead Scientist: Reviewing reports at a terminal, occasionally talking to others. Lab Assistant: Preparing test samples, glancing nervously at containment chambers. Security Officer: Patrolling, chatting with researchers, scanning badges. Robot Technician: Moving boxes, showing signs of malfunction like dropping items.</w:t>
      </w:r>
      <w:r>
        <w:t>”</w:t>
      </w:r>
    </w:p>
    <w:p w14:paraId="4B3A312F" w14:textId="77777777" w:rsidR="00907EFA" w:rsidRDefault="00907EFA" w:rsidP="00DF7A63"/>
    <w:p w14:paraId="7A9815C1" w14:textId="6FBAA915" w:rsidR="00907EFA" w:rsidRDefault="00907EFA" w:rsidP="00DF7A63">
      <w:r>
        <w:t>“</w:t>
      </w:r>
      <w:r w:rsidRPr="00907EFA">
        <w:t xml:space="preserve">The engine uses </w:t>
      </w:r>
      <w:proofErr w:type="spellStart"/>
      <w:r w:rsidRPr="00907EFA">
        <w:t>directx</w:t>
      </w:r>
      <w:proofErr w:type="spellEnd"/>
      <w:r w:rsidRPr="00907EFA">
        <w:t xml:space="preserve"> for rendering</w:t>
      </w:r>
      <w:r>
        <w:t>”</w:t>
      </w:r>
    </w:p>
    <w:p w14:paraId="710D6AE4" w14:textId="77777777" w:rsidR="00907EFA" w:rsidRDefault="00907EFA" w:rsidP="00DF7A63"/>
    <w:p w14:paraId="2EAECF63" w14:textId="77777777" w:rsidR="00907EFA" w:rsidRPr="00907EFA" w:rsidRDefault="00907EFA" w:rsidP="00907EFA">
      <w:r>
        <w:t>“</w:t>
      </w:r>
      <w:r w:rsidRPr="00907EFA">
        <w:t>It looked like this with the following camera settings camera-&gt;</w:t>
      </w:r>
      <w:proofErr w:type="spellStart"/>
      <w:r w:rsidRPr="00907EFA">
        <w:t>set_</w:t>
      </w:r>
      <w:proofErr w:type="gramStart"/>
      <w:r w:rsidRPr="00907EFA">
        <w:t>position</w:t>
      </w:r>
      <w:proofErr w:type="spellEnd"/>
      <w:r w:rsidRPr="00907EFA">
        <w:t>(</w:t>
      </w:r>
      <w:proofErr w:type="gramEnd"/>
      <w:r w:rsidRPr="00907EFA">
        <w:t>Vec3(-62.0f, 70.0f, terrain-&gt;</w:t>
      </w:r>
      <w:proofErr w:type="spellStart"/>
      <w:r w:rsidRPr="00907EFA">
        <w:t>mapSizeInWorld</w:t>
      </w:r>
      <w:proofErr w:type="spellEnd"/>
      <w:r w:rsidRPr="00907EFA">
        <w:t xml:space="preserve"> * 0.5</w:t>
      </w:r>
      <w:proofErr w:type="gramStart"/>
      <w:r w:rsidRPr="00907EFA">
        <w:t>f))</w:t>
      </w:r>
      <w:proofErr w:type="gramEnd"/>
      <w:r w:rsidRPr="00907EFA">
        <w:t>; camera-&gt;</w:t>
      </w:r>
      <w:proofErr w:type="spellStart"/>
      <w:r w:rsidRPr="00907EFA">
        <w:t>set_</w:t>
      </w:r>
      <w:proofErr w:type="gramStart"/>
      <w:r w:rsidRPr="00907EFA">
        <w:t>pitch</w:t>
      </w:r>
      <w:proofErr w:type="spellEnd"/>
      <w:r w:rsidRPr="00907EFA">
        <w:t>(</w:t>
      </w:r>
      <w:proofErr w:type="gramEnd"/>
      <w:r w:rsidRPr="00907EFA">
        <w:t>0.610865); // 35 degrees</w:t>
      </w:r>
    </w:p>
    <w:p w14:paraId="38F0252C" w14:textId="09FFAB29" w:rsidR="00907EFA" w:rsidRDefault="00907EFA" w:rsidP="00DF7A63">
      <w:r w:rsidRPr="00907EFA">
        <w:t>Can help me update all the positions?</w:t>
      </w:r>
      <w:r>
        <w:t>”</w:t>
      </w:r>
    </w:p>
    <w:p w14:paraId="6D84033B" w14:textId="77777777" w:rsidR="00907EFA" w:rsidRDefault="00907EFA" w:rsidP="00DF7A63"/>
    <w:p w14:paraId="248F485D" w14:textId="45881FF5" w:rsidR="00DF7A63" w:rsidRDefault="00907EFA">
      <w:r>
        <w:t>“</w:t>
      </w:r>
      <w:r w:rsidRPr="00907EFA">
        <w:t xml:space="preserve">All agents are in idle and robot scaling is set to 1 The positions of the terminal, containment chamber and bench are all wrong as the map is a 20x20 grid? Can refactor all </w:t>
      </w:r>
      <w:proofErr w:type="gramStart"/>
      <w:r w:rsidRPr="00907EFA">
        <w:t>positions(</w:t>
      </w:r>
      <w:proofErr w:type="gramEnd"/>
      <w:r w:rsidRPr="00907EFA">
        <w:t>except the camera) to use terrain-&gt;</w:t>
      </w:r>
      <w:proofErr w:type="spellStart"/>
      <w:r w:rsidRPr="00907EFA">
        <w:t>get_world_position</w:t>
      </w:r>
      <w:proofErr w:type="spellEnd"/>
      <w:r w:rsidRPr="00907EFA">
        <w:t xml:space="preserve"> instead?</w:t>
      </w:r>
      <w:r>
        <w:t>”</w:t>
      </w:r>
    </w:p>
    <w:p w14:paraId="0FE4708C" w14:textId="77777777" w:rsidR="00907EFA" w:rsidRDefault="00907EFA"/>
    <w:p w14:paraId="2A241929" w14:textId="43E5B171" w:rsidR="00907EFA" w:rsidRDefault="00907EFA">
      <w:r>
        <w:t>“</w:t>
      </w:r>
      <w:proofErr w:type="gramStart"/>
      <w:r w:rsidRPr="00907EFA">
        <w:t>the</w:t>
      </w:r>
      <w:proofErr w:type="gramEnd"/>
      <w:r w:rsidRPr="00907EFA">
        <w:t xml:space="preserve"> terminal, containment chamber and bench seem to be overlapping each other?</w:t>
      </w:r>
      <w:r>
        <w:t>”</w:t>
      </w:r>
    </w:p>
    <w:p w14:paraId="54E90427" w14:textId="77777777" w:rsidR="00907EFA" w:rsidRDefault="00907EFA"/>
    <w:p w14:paraId="65CA30CB" w14:textId="08E72296" w:rsidR="00907EFA" w:rsidRDefault="00907EFA">
      <w:r>
        <w:t>“</w:t>
      </w:r>
      <w:r w:rsidRPr="00907EFA">
        <w:t xml:space="preserve">All agents are in </w:t>
      </w:r>
      <w:proofErr w:type="gramStart"/>
      <w:r w:rsidRPr="00907EFA">
        <w:t>idle</w:t>
      </w:r>
      <w:proofErr w:type="gramEnd"/>
      <w:r w:rsidRPr="00907EFA">
        <w:t xml:space="preserve"> and I want the terminal, bench, security area and containment chamber to be of different sizes I changed the security agent to a man</w:t>
      </w:r>
      <w:r>
        <w:t>”</w:t>
      </w:r>
    </w:p>
    <w:p w14:paraId="309F76BB" w14:textId="77777777" w:rsidR="00907EFA" w:rsidRDefault="00907EFA"/>
    <w:p w14:paraId="79A574FB" w14:textId="6D47A133" w:rsidR="00E242E7" w:rsidRDefault="00907EFA">
      <w:r>
        <w:t>“</w:t>
      </w:r>
      <w:r w:rsidRPr="00907EFA">
        <w:t>Can make the agents interact with each other occasionally?</w:t>
      </w:r>
      <w:r>
        <w:t>”</w:t>
      </w:r>
    </w:p>
    <w:p w14:paraId="700025D9" w14:textId="77777777" w:rsidR="00E242E7" w:rsidRDefault="00E242E7">
      <w:pPr>
        <w:widowControl/>
        <w:autoSpaceDE/>
        <w:autoSpaceDN/>
        <w:adjustRightInd/>
      </w:pPr>
      <w:r>
        <w:br w:type="page"/>
      </w:r>
    </w:p>
    <w:p w14:paraId="56F76E19" w14:textId="0BC79B52" w:rsidR="00E242E7" w:rsidRDefault="00E242E7">
      <w:r>
        <w:lastRenderedPageBreak/>
        <w:t>Project 2</w:t>
      </w:r>
    </w:p>
    <w:p w14:paraId="2CDC702C" w14:textId="77777777" w:rsidR="00E242E7" w:rsidRDefault="00E242E7"/>
    <w:p w14:paraId="59E0A32E" w14:textId="489D3E73" w:rsidR="00E242E7" w:rsidRDefault="00E242E7">
      <w:r>
        <w:t>“</w:t>
      </w:r>
      <w:r w:rsidRPr="00E242E7">
        <w:t>Can help me get a start on project 2 - A* pathfinding in P2_Pathfinding.cpp/.h?</w:t>
      </w:r>
      <w:r>
        <w:t>”</w:t>
      </w:r>
    </w:p>
    <w:p w14:paraId="6987ADE4" w14:textId="77777777" w:rsidR="00E242E7" w:rsidRDefault="00E242E7"/>
    <w:p w14:paraId="14204099" w14:textId="7636E096" w:rsidR="00E242E7" w:rsidRDefault="00E242E7">
      <w:r>
        <w:t>“</w:t>
      </w:r>
      <w:r w:rsidRPr="00E242E7">
        <w:t>Can use unsorted list instead of priority queue?</w:t>
      </w:r>
      <w:r>
        <w:t>”</w:t>
      </w:r>
    </w:p>
    <w:p w14:paraId="486BCE12" w14:textId="77777777" w:rsidR="00E242E7" w:rsidRDefault="00E242E7"/>
    <w:p w14:paraId="6432B5AF" w14:textId="79F1DF62" w:rsidR="00E242E7" w:rsidRDefault="00E242E7">
      <w:r>
        <w:t>“</w:t>
      </w:r>
      <w:proofErr w:type="spellStart"/>
      <w:r w:rsidRPr="00E242E7">
        <w:t>Rubberbanding</w:t>
      </w:r>
      <w:proofErr w:type="spellEnd"/>
      <w:r w:rsidRPr="00E242E7">
        <w:t xml:space="preserve"> without using </w:t>
      </w:r>
      <w:proofErr w:type="spellStart"/>
      <w:r w:rsidRPr="00E242E7">
        <w:t>bresenham</w:t>
      </w:r>
      <w:proofErr w:type="spellEnd"/>
      <w:r w:rsidRPr="00E242E7">
        <w:t>?</w:t>
      </w:r>
      <w:r>
        <w:t>”</w:t>
      </w:r>
    </w:p>
    <w:p w14:paraId="4185DD2B" w14:textId="77777777" w:rsidR="00E242E7" w:rsidRDefault="00E242E7"/>
    <w:p w14:paraId="795ACF75" w14:textId="4403CA90" w:rsidR="00E242E7" w:rsidRDefault="00E242E7">
      <w:r>
        <w:t>“</w:t>
      </w:r>
      <w:proofErr w:type="gramStart"/>
      <w:r w:rsidRPr="00E242E7">
        <w:t>for</w:t>
      </w:r>
      <w:proofErr w:type="gramEnd"/>
      <w:r w:rsidRPr="00E242E7">
        <w:t xml:space="preserve"> smoothing, keep the original waypoints set</w:t>
      </w:r>
      <w:r>
        <w:t>”</w:t>
      </w:r>
    </w:p>
    <w:p w14:paraId="7C5A75F5" w14:textId="77777777" w:rsidR="00E242E7" w:rsidRDefault="00E242E7"/>
    <w:p w14:paraId="125C2A86" w14:textId="185CE6FD" w:rsidR="00E242E7" w:rsidRDefault="00E242E7">
      <w:r>
        <w:t>“</w:t>
      </w:r>
      <w:r w:rsidRPr="00E242E7">
        <w:t xml:space="preserve">Can help me with my </w:t>
      </w:r>
      <w:proofErr w:type="spellStart"/>
      <w:r w:rsidRPr="00E242E7">
        <w:t>rubberbanding</w:t>
      </w:r>
      <w:proofErr w:type="spellEnd"/>
      <w:r w:rsidRPr="00E242E7">
        <w:t xml:space="preserve"> in P2_Pathfinding.cpp as it </w:t>
      </w:r>
      <w:proofErr w:type="gramStart"/>
      <w:r w:rsidRPr="00E242E7">
        <w:t>keep</w:t>
      </w:r>
      <w:proofErr w:type="gramEnd"/>
      <w:r w:rsidRPr="00E242E7">
        <w:t xml:space="preserve"> running into corners (refer to week05a_Pathfinding3.pdf for algorithm to be used)?</w:t>
      </w:r>
      <w:r>
        <w:t>”</w:t>
      </w:r>
    </w:p>
    <w:p w14:paraId="536C074E" w14:textId="77777777" w:rsidR="006F7B05" w:rsidRDefault="006F7B05"/>
    <w:p w14:paraId="10FA9695" w14:textId="52F842B1" w:rsidR="006F7B05" w:rsidRDefault="006F7B05">
      <w:r>
        <w:t>“</w:t>
      </w:r>
      <w:proofErr w:type="gramStart"/>
      <w:r w:rsidRPr="006F7B05">
        <w:t>using</w:t>
      </w:r>
      <w:proofErr w:type="gramEnd"/>
      <w:r w:rsidRPr="006F7B05">
        <w:t xml:space="preserve"> 3 nodes algorithm in pages 29-35 of the PDF where it decides on whether the middle node can be removed by looping through the rectangle of tiles covered by those 3 nodes and check if there is a wall among them?</w:t>
      </w:r>
      <w:r>
        <w:t>”</w:t>
      </w:r>
    </w:p>
    <w:p w14:paraId="7BF56C5E" w14:textId="77777777" w:rsidR="006F7B05" w:rsidRDefault="006F7B05"/>
    <w:p w14:paraId="119D58B4" w14:textId="53B11E71" w:rsidR="006F7B05" w:rsidRDefault="006F7B05">
      <w:r>
        <w:t>“</w:t>
      </w:r>
      <w:proofErr w:type="gramStart"/>
      <w:r w:rsidRPr="006F7B05">
        <w:t>and</w:t>
      </w:r>
      <w:proofErr w:type="gramEnd"/>
      <w:r w:rsidRPr="006F7B05">
        <w:t xml:space="preserve"> considering diagonal correctness (refer to week04b_Pathfinding2.pdf page 46-49)?</w:t>
      </w:r>
      <w:r>
        <w:t>”</w:t>
      </w:r>
    </w:p>
    <w:p w14:paraId="3B51B93A" w14:textId="77777777" w:rsidR="006F7B05" w:rsidRDefault="006F7B05"/>
    <w:p w14:paraId="11CB7B83" w14:textId="71926BEE" w:rsidR="006F7B05" w:rsidRDefault="006F7B05">
      <w:r>
        <w:t>“</w:t>
      </w:r>
      <w:proofErr w:type="spellStart"/>
      <w:r w:rsidRPr="006F7B05">
        <w:t>WaypointList</w:t>
      </w:r>
      <w:proofErr w:type="spellEnd"/>
      <w:r w:rsidRPr="006F7B05">
        <w:t xml:space="preserve"> is a doubly linked list</w:t>
      </w:r>
      <w:r>
        <w:t>”</w:t>
      </w:r>
    </w:p>
    <w:p w14:paraId="4E589843" w14:textId="77777777" w:rsidR="006F7B05" w:rsidRDefault="006F7B05"/>
    <w:p w14:paraId="2F8D59A5" w14:textId="18C1C822" w:rsidR="006F7B05" w:rsidRDefault="006F7B05">
      <w:r>
        <w:t>“</w:t>
      </w:r>
      <w:r w:rsidRPr="006F7B05">
        <w:t xml:space="preserve">Can help with optimizing the storage of precomputed neighbors </w:t>
      </w:r>
      <w:r>
        <w:t>using a byte?”</w:t>
      </w:r>
    </w:p>
    <w:p w14:paraId="61CDDDC2" w14:textId="77777777" w:rsidR="003D7633" w:rsidRDefault="003D7633"/>
    <w:p w14:paraId="5C8331F5" w14:textId="7A5B6DC8" w:rsidR="00C10452" w:rsidRDefault="003D7633">
      <w:r>
        <w:t>“</w:t>
      </w:r>
      <w:r w:rsidRPr="003D7633">
        <w:t xml:space="preserve">Can help me refactor my implementation of open list in P2_Pathfinding.cpp from </w:t>
      </w:r>
      <w:proofErr w:type="gramStart"/>
      <w:r w:rsidRPr="003D7633">
        <w:t>a</w:t>
      </w:r>
      <w:proofErr w:type="gramEnd"/>
      <w:r w:rsidRPr="003D7633">
        <w:t xml:space="preserve"> unsorted vector into a custom priority queue with same functionalities (including remove nodes from open list)?</w:t>
      </w:r>
      <w:r>
        <w:t>”</w:t>
      </w:r>
    </w:p>
    <w:p w14:paraId="208F977B" w14:textId="77777777" w:rsidR="00C10452" w:rsidRDefault="00C10452">
      <w:pPr>
        <w:widowControl/>
        <w:autoSpaceDE/>
        <w:autoSpaceDN/>
        <w:adjustRightInd/>
      </w:pPr>
      <w:r>
        <w:br w:type="page"/>
      </w:r>
    </w:p>
    <w:p w14:paraId="3FB30D0B" w14:textId="2A65E05A" w:rsidR="00C10452" w:rsidRDefault="00C10452" w:rsidP="00C10452">
      <w:r>
        <w:lastRenderedPageBreak/>
        <w:t xml:space="preserve">Project </w:t>
      </w:r>
      <w:r>
        <w:t>3</w:t>
      </w:r>
    </w:p>
    <w:p w14:paraId="53084426" w14:textId="77777777" w:rsidR="00C10452" w:rsidRDefault="00C10452" w:rsidP="00C10452"/>
    <w:p w14:paraId="7F2B47E2" w14:textId="6DD0CEA3" w:rsidR="00C10452" w:rsidRDefault="00C10452" w:rsidP="00C10452">
      <w:r>
        <w:t>“</w:t>
      </w:r>
      <w:proofErr w:type="gramStart"/>
      <w:r w:rsidRPr="00C10452">
        <w:t>more</w:t>
      </w:r>
      <w:proofErr w:type="gramEnd"/>
      <w:r w:rsidRPr="00C10452">
        <w:t xml:space="preserve"> optimized version of </w:t>
      </w:r>
      <w:proofErr w:type="spellStart"/>
      <w:r w:rsidRPr="00C10452">
        <w:t>analyze_visibility</w:t>
      </w:r>
      <w:proofErr w:type="spellEnd"/>
      <w:r w:rsidRPr="00C10452">
        <w:t>?</w:t>
      </w:r>
      <w:r>
        <w:t>”</w:t>
      </w:r>
    </w:p>
    <w:p w14:paraId="3A71A063" w14:textId="77777777" w:rsidR="00C10452" w:rsidRDefault="00C10452" w:rsidP="00C10452"/>
    <w:p w14:paraId="3422D666" w14:textId="5011A06E" w:rsidR="00C10452" w:rsidRDefault="00C10452" w:rsidP="00C10452">
      <w:r>
        <w:t>“</w:t>
      </w:r>
      <w:proofErr w:type="spellStart"/>
      <w:proofErr w:type="gramStart"/>
      <w:r w:rsidRPr="00C10452">
        <w:t>is</w:t>
      </w:r>
      <w:proofErr w:type="gramEnd"/>
      <w:r w:rsidRPr="00C10452">
        <w:t>_clear_path</w:t>
      </w:r>
      <w:proofErr w:type="spellEnd"/>
      <w:r w:rsidRPr="00C10452">
        <w:t xml:space="preserve"> optimization?</w:t>
      </w:r>
      <w:r>
        <w:t>”</w:t>
      </w:r>
    </w:p>
    <w:p w14:paraId="3787D821" w14:textId="77777777" w:rsidR="00C10452" w:rsidRDefault="00C10452" w:rsidP="00C10452"/>
    <w:p w14:paraId="4FC2AC5E" w14:textId="477AB4F4" w:rsidR="003D7633" w:rsidRDefault="00C10452" w:rsidP="00C10452">
      <w:r>
        <w:t>“</w:t>
      </w:r>
      <w:r w:rsidR="00DE537D" w:rsidRPr="00DE537D">
        <w:t xml:space="preserve">Mine (right) seems a bit wrong as diagonal neighbors of visible cells shouldn't be </w:t>
      </w:r>
      <w:proofErr w:type="gramStart"/>
      <w:r w:rsidR="00DE537D" w:rsidRPr="00DE537D">
        <w:t>consider</w:t>
      </w:r>
      <w:proofErr w:type="gramEnd"/>
      <w:r w:rsidR="00DE537D" w:rsidRPr="00DE537D">
        <w:t xml:space="preserve"> as sniper spots if they are adjacent to a wall?</w:t>
      </w:r>
      <w:r>
        <w:t>”</w:t>
      </w:r>
    </w:p>
    <w:p w14:paraId="5595E853" w14:textId="77777777" w:rsidR="00062826" w:rsidRDefault="00062826" w:rsidP="00C10452"/>
    <w:p w14:paraId="2B840B53" w14:textId="4B4D7508" w:rsidR="00062826" w:rsidRDefault="00062826" w:rsidP="00C10452">
      <w:r>
        <w:t>“</w:t>
      </w:r>
      <w:r w:rsidRPr="00062826">
        <w:t>Diagonal neighbors should be considered if the agent can move 1 diagonal to a visible cell</w:t>
      </w:r>
      <w:r>
        <w:t>”</w:t>
      </w:r>
    </w:p>
    <w:p w14:paraId="2270E534" w14:textId="77777777" w:rsidR="00062826" w:rsidRDefault="00062826" w:rsidP="00C10452"/>
    <w:p w14:paraId="3D1D61FD" w14:textId="0526A1E8" w:rsidR="00062826" w:rsidRDefault="00062826" w:rsidP="00C10452">
      <w:r>
        <w:t>“</w:t>
      </w:r>
      <w:r w:rsidRPr="00062826">
        <w:t>don't propagate through walls?</w:t>
      </w:r>
      <w:r>
        <w:t>”</w:t>
      </w:r>
    </w:p>
    <w:p w14:paraId="372F3D8B" w14:textId="77777777" w:rsidR="00062826" w:rsidRDefault="00062826" w:rsidP="00C10452"/>
    <w:p w14:paraId="2E524404" w14:textId="77777777" w:rsidR="00062826" w:rsidRPr="00946CBA" w:rsidRDefault="00062826" w:rsidP="00C10452"/>
    <w:sectPr w:rsidR="00062826" w:rsidRPr="00946CBA" w:rsidSect="00AC5472">
      <w:headerReference w:type="even" r:id="rId8"/>
      <w:headerReference w:type="default" r:id="rId9"/>
      <w:footerReference w:type="even" r:id="rId10"/>
      <w:footerReference w:type="default" r:id="rId11"/>
      <w:footnotePr>
        <w:numRestart w:val="eachPage"/>
      </w:footnotePr>
      <w:endnotePr>
        <w:numFmt w:val="decimal"/>
      </w:endnotePr>
      <w:pgSz w:w="12240" w:h="15840" w:code="1"/>
      <w:pgMar w:top="1872" w:right="1440" w:bottom="1440" w:left="187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25182" w14:textId="77777777" w:rsidR="00BB7830" w:rsidRDefault="00BB7830">
      <w:r>
        <w:separator/>
      </w:r>
    </w:p>
  </w:endnote>
  <w:endnote w:type="continuationSeparator" w:id="0">
    <w:p w14:paraId="6AFA4F3D" w14:textId="77777777" w:rsidR="00BB7830" w:rsidRDefault="00BB7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A9BD" w14:textId="77777777" w:rsidR="00307C76" w:rsidRDefault="00307C76">
    <w:pPr>
      <w:pStyle w:val="Footer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0CD9976C" w14:textId="77777777" w:rsidR="00307C76" w:rsidRDefault="00307C7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DF7BD" w14:textId="77777777" w:rsidR="00307C76" w:rsidRDefault="00307C76">
    <w:pPr>
      <w:pStyle w:val="Footer"/>
      <w:framePr w:wrap="around" w:vAnchor="text" w:hAnchor="margin" w:xAlign="right" w:y="1"/>
    </w:pPr>
  </w:p>
  <w:p w14:paraId="0125D31F" w14:textId="77777777" w:rsidR="00307C76" w:rsidRDefault="00307C7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95F94" w14:textId="77777777" w:rsidR="00BB7830" w:rsidRDefault="00BB7830">
      <w:r>
        <w:separator/>
      </w:r>
    </w:p>
  </w:footnote>
  <w:footnote w:type="continuationSeparator" w:id="0">
    <w:p w14:paraId="1FCE7CBA" w14:textId="77777777" w:rsidR="00BB7830" w:rsidRDefault="00BB78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DACFC" w14:textId="77777777" w:rsidR="00307C76" w:rsidRDefault="00307C76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5B22BE4" w14:textId="77777777" w:rsidR="00307C76" w:rsidRDefault="00307C76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5BD98" w14:textId="77777777" w:rsidR="00307C76" w:rsidRDefault="004964C4" w:rsidP="004964C4">
    <w:pPr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E7ED0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AE"/>
    <w:multiLevelType w:val="multilevel"/>
    <w:tmpl w:val="9D42969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810565"/>
    <w:multiLevelType w:val="hybridMultilevel"/>
    <w:tmpl w:val="F566D3AA"/>
    <w:lvl w:ilvl="0" w:tplc="C8F634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7FA504B"/>
    <w:multiLevelType w:val="multilevel"/>
    <w:tmpl w:val="BAD4E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CFA2280"/>
    <w:multiLevelType w:val="multilevel"/>
    <w:tmpl w:val="4BE271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676AE2"/>
    <w:multiLevelType w:val="multilevel"/>
    <w:tmpl w:val="639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141B5"/>
    <w:multiLevelType w:val="multilevel"/>
    <w:tmpl w:val="FB3A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82F43"/>
    <w:multiLevelType w:val="hybridMultilevel"/>
    <w:tmpl w:val="A0F08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830B1"/>
    <w:multiLevelType w:val="multilevel"/>
    <w:tmpl w:val="76F0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3558A"/>
    <w:multiLevelType w:val="hybridMultilevel"/>
    <w:tmpl w:val="3FE0D424"/>
    <w:lvl w:ilvl="0" w:tplc="A7945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D2074"/>
    <w:multiLevelType w:val="multilevel"/>
    <w:tmpl w:val="8F4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3718DF"/>
    <w:multiLevelType w:val="multilevel"/>
    <w:tmpl w:val="968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45446"/>
    <w:multiLevelType w:val="hybridMultilevel"/>
    <w:tmpl w:val="7270C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55180">
    <w:abstractNumId w:val="0"/>
  </w:num>
  <w:num w:numId="2" w16cid:durableId="1186019531">
    <w:abstractNumId w:val="3"/>
  </w:num>
  <w:num w:numId="3" w16cid:durableId="1895775503">
    <w:abstractNumId w:val="2"/>
  </w:num>
  <w:num w:numId="4" w16cid:durableId="650335005">
    <w:abstractNumId w:val="10"/>
  </w:num>
  <w:num w:numId="5" w16cid:durableId="1695954740">
    <w:abstractNumId w:val="7"/>
  </w:num>
  <w:num w:numId="6" w16cid:durableId="2078238788">
    <w:abstractNumId w:val="4"/>
  </w:num>
  <w:num w:numId="7" w16cid:durableId="485780586">
    <w:abstractNumId w:val="9"/>
  </w:num>
  <w:num w:numId="8" w16cid:durableId="2042317461">
    <w:abstractNumId w:val="5"/>
  </w:num>
  <w:num w:numId="9" w16cid:durableId="1192259208">
    <w:abstractNumId w:val="6"/>
  </w:num>
  <w:num w:numId="10" w16cid:durableId="634914933">
    <w:abstractNumId w:val="8"/>
  </w:num>
  <w:num w:numId="11" w16cid:durableId="642465573">
    <w:abstractNumId w:val="11"/>
  </w:num>
  <w:num w:numId="12" w16cid:durableId="807016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6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C76"/>
    <w:rsid w:val="00062826"/>
    <w:rsid w:val="00093BA7"/>
    <w:rsid w:val="000B6A49"/>
    <w:rsid w:val="00136056"/>
    <w:rsid w:val="0018660C"/>
    <w:rsid w:val="001B51D8"/>
    <w:rsid w:val="002A7B85"/>
    <w:rsid w:val="002B16B9"/>
    <w:rsid w:val="002C1899"/>
    <w:rsid w:val="002C7E67"/>
    <w:rsid w:val="00307C76"/>
    <w:rsid w:val="00365291"/>
    <w:rsid w:val="00374322"/>
    <w:rsid w:val="003931C4"/>
    <w:rsid w:val="00394B1E"/>
    <w:rsid w:val="003A2F0F"/>
    <w:rsid w:val="003D7633"/>
    <w:rsid w:val="004364E8"/>
    <w:rsid w:val="004964C4"/>
    <w:rsid w:val="004F3CBA"/>
    <w:rsid w:val="00544653"/>
    <w:rsid w:val="00550902"/>
    <w:rsid w:val="00554A3A"/>
    <w:rsid w:val="00587681"/>
    <w:rsid w:val="005B2722"/>
    <w:rsid w:val="005E0606"/>
    <w:rsid w:val="005E1425"/>
    <w:rsid w:val="005E7C13"/>
    <w:rsid w:val="006419AC"/>
    <w:rsid w:val="006902D8"/>
    <w:rsid w:val="006F0F03"/>
    <w:rsid w:val="006F7B05"/>
    <w:rsid w:val="00702D80"/>
    <w:rsid w:val="007075A3"/>
    <w:rsid w:val="007303E3"/>
    <w:rsid w:val="00780077"/>
    <w:rsid w:val="00790B29"/>
    <w:rsid w:val="007E04E0"/>
    <w:rsid w:val="00804817"/>
    <w:rsid w:val="0090153F"/>
    <w:rsid w:val="00907EFA"/>
    <w:rsid w:val="0091562A"/>
    <w:rsid w:val="0093592B"/>
    <w:rsid w:val="00946CBA"/>
    <w:rsid w:val="00984075"/>
    <w:rsid w:val="009A307F"/>
    <w:rsid w:val="00A07608"/>
    <w:rsid w:val="00A45F44"/>
    <w:rsid w:val="00A81193"/>
    <w:rsid w:val="00AC5472"/>
    <w:rsid w:val="00B64F25"/>
    <w:rsid w:val="00B70F8B"/>
    <w:rsid w:val="00BB6CD1"/>
    <w:rsid w:val="00BB7830"/>
    <w:rsid w:val="00BE7ED0"/>
    <w:rsid w:val="00C10452"/>
    <w:rsid w:val="00C6008C"/>
    <w:rsid w:val="00CA7C64"/>
    <w:rsid w:val="00CC6018"/>
    <w:rsid w:val="00CD49F1"/>
    <w:rsid w:val="00D728EA"/>
    <w:rsid w:val="00D74A74"/>
    <w:rsid w:val="00DB11DC"/>
    <w:rsid w:val="00DB3D3E"/>
    <w:rsid w:val="00DE537D"/>
    <w:rsid w:val="00DE6347"/>
    <w:rsid w:val="00DF64BA"/>
    <w:rsid w:val="00DF7A63"/>
    <w:rsid w:val="00E242E7"/>
    <w:rsid w:val="00EC20BD"/>
    <w:rsid w:val="00EF46F3"/>
    <w:rsid w:val="00F608CA"/>
    <w:rsid w:val="00F636E2"/>
    <w:rsid w:val="00FA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F35F0"/>
  <w15:chartTrackingRefBased/>
  <w15:docId w15:val="{0185BA1A-39FC-4FA8-9282-55306E81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5472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240" w:after="240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</w:tabs>
      <w:spacing w:before="139" w:after="74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utlineLvl w:val="2"/>
    </w:pPr>
    <w:rPr>
      <w:i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quation">
    <w:name w:val="Equation"/>
    <w:basedOn w:val="Normal"/>
    <w:pPr>
      <w:jc w:val="center"/>
    </w:pPr>
  </w:style>
  <w:style w:type="paragraph" w:styleId="Header">
    <w:name w:val="header"/>
    <w:basedOn w:val="Normal"/>
    <w:rsid w:val="004964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964C4"/>
  </w:style>
  <w:style w:type="paragraph" w:styleId="Title">
    <w:name w:val="Title"/>
    <w:basedOn w:val="Normal"/>
    <w:next w:val="Normal"/>
    <w:link w:val="TitleChar"/>
    <w:qFormat/>
    <w:rsid w:val="00790B2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90B29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customStyle="1" w:styleId="Code">
    <w:name w:val="Code"/>
    <w:basedOn w:val="Normal"/>
    <w:link w:val="CodeChar"/>
    <w:qFormat/>
    <w:rsid w:val="00DB3D3E"/>
    <w:rPr>
      <w:rFonts w:ascii="Courier New" w:hAnsi="Courier New"/>
    </w:rPr>
  </w:style>
  <w:style w:type="table" w:styleId="TableGrid">
    <w:name w:val="Table Grid"/>
    <w:basedOn w:val="TableNormal"/>
    <w:rsid w:val="00365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har">
    <w:name w:val="Code Char"/>
    <w:basedOn w:val="DefaultParagraphFont"/>
    <w:link w:val="Code"/>
    <w:rsid w:val="00DB3D3E"/>
    <w:rPr>
      <w:rFonts w:ascii="Courier New" w:eastAsia="Times New Roman" w:hAnsi="Courier New"/>
      <w:sz w:val="24"/>
    </w:rPr>
  </w:style>
  <w:style w:type="character" w:styleId="Hyperlink">
    <w:name w:val="Hyperlink"/>
    <w:basedOn w:val="DefaultParagraphFont"/>
    <w:rsid w:val="00BB6C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C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B6C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roberson\Local%20Settings\Temporary%20Internet%20Files\OLK7\Wo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41D2A-B055-4D00-8ACD-E033BBFE1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Template.dot</Template>
  <TotalTime>208</TotalTime>
  <Pages>3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OSU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Authorized User</dc:creator>
  <cp:keywords/>
  <cp:lastModifiedBy>Bryan Wei Ze ANG</cp:lastModifiedBy>
  <cp:revision>46</cp:revision>
  <cp:lastPrinted>2002-08-09T16:47:00Z</cp:lastPrinted>
  <dcterms:created xsi:type="dcterms:W3CDTF">2014-04-15T08:09:00Z</dcterms:created>
  <dcterms:modified xsi:type="dcterms:W3CDTF">2025-06-27T06:18:00Z</dcterms:modified>
</cp:coreProperties>
</file>